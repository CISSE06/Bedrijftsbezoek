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08EDC" w14:textId="77777777" w:rsidR="00294E9C" w:rsidRDefault="00000000">
      <w:r>
        <w:t>Geachte heer/mevrouw,</w:t>
      </w:r>
    </w:p>
    <w:p w14:paraId="0235788D" w14:textId="77777777" w:rsidR="00294E9C" w:rsidRDefault="00000000">
      <w:r>
        <w:t xml:space="preserve">Wij zijn twee studenten, Youssouf Cissé en </w:t>
      </w:r>
      <w:proofErr w:type="spellStart"/>
      <w:r>
        <w:t>Waseem</w:t>
      </w:r>
      <w:proofErr w:type="spellEnd"/>
      <w:r>
        <w:t xml:space="preserve"> </w:t>
      </w:r>
      <w:proofErr w:type="spellStart"/>
      <w:r>
        <w:t>Mughal</w:t>
      </w:r>
      <w:proofErr w:type="spellEnd"/>
      <w:r>
        <w:t xml:space="preserve">, en volgen de opleiding Graduaat Programmeren aan </w:t>
      </w:r>
      <w:proofErr w:type="spellStart"/>
      <w:r>
        <w:t>Howest</w:t>
      </w:r>
      <w:proofErr w:type="spellEnd"/>
      <w:r>
        <w:t>.</w:t>
      </w:r>
    </w:p>
    <w:p w14:paraId="585E589E" w14:textId="77777777" w:rsidR="00294E9C" w:rsidRDefault="00000000">
      <w:r>
        <w:t>In het kader van onze opleiding kregen wij de opdracht om een bedrijfsbezoek te organiseren. Het doel hiervan is om een beter inzicht te krijgen in het werkveld van een programmeur en de dagelijkse werking binnen een bedrijf.</w:t>
      </w:r>
    </w:p>
    <w:p w14:paraId="367A835D" w14:textId="77777777" w:rsidR="00294E9C" w:rsidRDefault="00000000">
      <w:r>
        <w:t xml:space="preserve">Daarom zouden wij graag met twee studenten een bezoek brengen aan uw bedrijf, TVH. Tijdens dit bezoek zouden wij ook graag een kort interview (ongeveer 30 minuten) afnemen met een </w:t>
      </w:r>
      <w:proofErr w:type="spellStart"/>
      <w:r>
        <w:t>developer</w:t>
      </w:r>
      <w:proofErr w:type="spellEnd"/>
      <w:r>
        <w:t xml:space="preserve"> (bij voorkeur een backend- of full stack </w:t>
      </w:r>
      <w:proofErr w:type="spellStart"/>
      <w:r>
        <w:t>developer</w:t>
      </w:r>
      <w:proofErr w:type="spellEnd"/>
      <w:r>
        <w:t xml:space="preserve">), zodat wij een realistisch beeld krijgen van de </w:t>
      </w:r>
      <w:proofErr w:type="spellStart"/>
      <w:r>
        <w:t>jobinhoud</w:t>
      </w:r>
      <w:proofErr w:type="spellEnd"/>
      <w:r>
        <w:t>, de gebruikte technologieën en de werkomgeving.</w:t>
      </w:r>
    </w:p>
    <w:p w14:paraId="150E48BA" w14:textId="77777777" w:rsidR="00294E9C" w:rsidRDefault="00000000">
      <w:r>
        <w:t>Concreet zijn wij geïnteresseerd in:</w:t>
      </w:r>
    </w:p>
    <w:p w14:paraId="6008B50D" w14:textId="77777777" w:rsidR="00294E9C" w:rsidRDefault="00000000">
      <w:pPr>
        <w:numPr>
          <w:ilvl w:val="0"/>
          <w:numId w:val="1"/>
        </w:numPr>
      </w:pPr>
      <w:r>
        <w:t>Hoe een typische werkdag eruitziet</w:t>
      </w:r>
    </w:p>
    <w:p w14:paraId="49169761" w14:textId="77777777" w:rsidR="00294E9C" w:rsidRDefault="00000000">
      <w:pPr>
        <w:numPr>
          <w:ilvl w:val="0"/>
          <w:numId w:val="1"/>
        </w:numPr>
      </w:pPr>
      <w:r>
        <w:t>Welke technische en soft skills belangrijk zijn</w:t>
      </w:r>
    </w:p>
    <w:p w14:paraId="02BA2E0C" w14:textId="77777777" w:rsidR="00294E9C" w:rsidRDefault="00000000">
      <w:pPr>
        <w:numPr>
          <w:ilvl w:val="0"/>
          <w:numId w:val="1"/>
        </w:numPr>
      </w:pPr>
      <w:r>
        <w:t>Hoe communicatie binnen het team verloopt</w:t>
      </w:r>
    </w:p>
    <w:p w14:paraId="3B85329D" w14:textId="77777777" w:rsidR="00294E9C" w:rsidRDefault="00000000">
      <w:pPr>
        <w:numPr>
          <w:ilvl w:val="0"/>
          <w:numId w:val="1"/>
        </w:numPr>
      </w:pPr>
      <w:r>
        <w:t>Het belang van professionalisering binnen het bedrijf</w:t>
      </w:r>
    </w:p>
    <w:p w14:paraId="7FF389F9" w14:textId="77777777" w:rsidR="00294E9C" w:rsidRDefault="00000000">
      <w:r>
        <w:t>Wij passen ons graag aan uw beschikbaarheid aan en kunnen langskomen op een moment dat voor u het best past.</w:t>
      </w:r>
    </w:p>
    <w:p w14:paraId="3D011D9A" w14:textId="77777777" w:rsidR="00294E9C" w:rsidRDefault="00000000">
      <w:r>
        <w:t>Alvast hartelijk bedankt voor uw tijd en overweging. Wij hopen op een positieve reactie.</w:t>
      </w:r>
    </w:p>
    <w:p w14:paraId="6ED9786E" w14:textId="77777777" w:rsidR="00294E9C" w:rsidRDefault="00000000">
      <w:r>
        <w:t>Met vriendelijke groeten</w:t>
      </w:r>
    </w:p>
    <w:p w14:paraId="27EE0BD9" w14:textId="77777777" w:rsidR="00294E9C" w:rsidRDefault="00000000">
      <w:r>
        <w:t>Youssouf Cissé</w:t>
      </w:r>
      <w:r>
        <w:br/>
      </w:r>
      <w:hyperlink r:id="rId7" w:history="1">
        <w:r>
          <w:rPr>
            <w:rStyle w:val="Hyperlink"/>
          </w:rPr>
          <w:t>youssouf.cisse@student.howest.be</w:t>
        </w:r>
      </w:hyperlink>
      <w:r>
        <w:br/>
        <w:t>+32 491 76 12 00</w:t>
      </w:r>
    </w:p>
    <w:p w14:paraId="72494F48" w14:textId="77777777" w:rsidR="00294E9C" w:rsidRDefault="00000000">
      <w:r>
        <w:rPr>
          <w:lang w:val="en-GB"/>
        </w:rPr>
        <w:t>Waseem Mughal</w:t>
      </w:r>
      <w:r>
        <w:rPr>
          <w:lang w:val="en-GB"/>
        </w:rPr>
        <w:br/>
      </w:r>
      <w:hyperlink r:id="rId8" w:history="1">
        <w:r>
          <w:rPr>
            <w:rStyle w:val="Hyperlink"/>
            <w:lang w:val="en-GB"/>
          </w:rPr>
          <w:t>waseem.mughal@student.howest.be</w:t>
        </w:r>
      </w:hyperlink>
      <w:r>
        <w:rPr>
          <w:lang w:val="en-GB"/>
        </w:rPr>
        <w:br/>
        <w:t>+32 492 52 19 43</w:t>
      </w:r>
    </w:p>
    <w:p w14:paraId="017379FE" w14:textId="77777777" w:rsidR="00294E9C" w:rsidRDefault="00000000">
      <w:r>
        <w:t xml:space="preserve">Studenten Graduaat Programmeren – </w:t>
      </w:r>
      <w:proofErr w:type="spellStart"/>
      <w:r>
        <w:t>Howest</w:t>
      </w:r>
      <w:proofErr w:type="spellEnd"/>
    </w:p>
    <w:p w14:paraId="461BAA10" w14:textId="77777777" w:rsidR="00294E9C" w:rsidRDefault="00294E9C"/>
    <w:sectPr w:rsidR="00294E9C">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BE51D" w14:textId="77777777" w:rsidR="009157F4" w:rsidRDefault="009157F4">
      <w:pPr>
        <w:spacing w:after="0" w:line="240" w:lineRule="auto"/>
      </w:pPr>
      <w:r>
        <w:separator/>
      </w:r>
    </w:p>
  </w:endnote>
  <w:endnote w:type="continuationSeparator" w:id="0">
    <w:p w14:paraId="01A7D479" w14:textId="77777777" w:rsidR="009157F4" w:rsidRDefault="009157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414AE" w14:textId="77777777" w:rsidR="009157F4" w:rsidRDefault="009157F4">
      <w:pPr>
        <w:spacing w:after="0" w:line="240" w:lineRule="auto"/>
      </w:pPr>
      <w:r>
        <w:rPr>
          <w:color w:val="000000"/>
        </w:rPr>
        <w:separator/>
      </w:r>
    </w:p>
  </w:footnote>
  <w:footnote w:type="continuationSeparator" w:id="0">
    <w:p w14:paraId="3064768D" w14:textId="77777777" w:rsidR="009157F4" w:rsidRDefault="009157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C3564"/>
    <w:multiLevelType w:val="multilevel"/>
    <w:tmpl w:val="F02C469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16cid:durableId="411658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94E9C"/>
    <w:rsid w:val="001B2FBF"/>
    <w:rsid w:val="00294E9C"/>
    <w:rsid w:val="006B7689"/>
    <w:rsid w:val="009157F4"/>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1C6DF"/>
  <w15:docId w15:val="{89A46997-7D90-4882-83DB-E3027679B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BE"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uppressAutoHyphens/>
    </w:p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0F4761"/>
      <w:sz w:val="40"/>
      <w:szCs w:val="40"/>
    </w:rPr>
  </w:style>
  <w:style w:type="paragraph" w:styleId="Kop2">
    <w:name w:val="heading 2"/>
    <w:basedOn w:val="Standaard"/>
    <w:next w:val="Standaard"/>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Kop3">
    <w:name w:val="heading 3"/>
    <w:basedOn w:val="Standaard"/>
    <w:next w:val="Standaard"/>
    <w:uiPriority w:val="9"/>
    <w:semiHidden/>
    <w:unhideWhenUsed/>
    <w:qFormat/>
    <w:pPr>
      <w:keepNext/>
      <w:keepLines/>
      <w:spacing w:before="160" w:after="80"/>
      <w:outlineLvl w:val="2"/>
    </w:pPr>
    <w:rPr>
      <w:rFonts w:eastAsia="Times New Roman"/>
      <w:color w:val="0F4761"/>
      <w:sz w:val="28"/>
      <w:szCs w:val="28"/>
    </w:rPr>
  </w:style>
  <w:style w:type="paragraph" w:styleId="Kop4">
    <w:name w:val="heading 4"/>
    <w:basedOn w:val="Standaard"/>
    <w:next w:val="Standaard"/>
    <w:uiPriority w:val="9"/>
    <w:semiHidden/>
    <w:unhideWhenUsed/>
    <w:qFormat/>
    <w:pPr>
      <w:keepNext/>
      <w:keepLines/>
      <w:spacing w:before="80" w:after="40"/>
      <w:outlineLvl w:val="3"/>
    </w:pPr>
    <w:rPr>
      <w:rFonts w:eastAsia="Times New Roman"/>
      <w:i/>
      <w:iCs/>
      <w:color w:val="0F4761"/>
    </w:rPr>
  </w:style>
  <w:style w:type="paragraph" w:styleId="Kop5">
    <w:name w:val="heading 5"/>
    <w:basedOn w:val="Standaard"/>
    <w:next w:val="Standaard"/>
    <w:uiPriority w:val="9"/>
    <w:semiHidden/>
    <w:unhideWhenUsed/>
    <w:qFormat/>
    <w:pPr>
      <w:keepNext/>
      <w:keepLines/>
      <w:spacing w:before="80" w:after="40"/>
      <w:outlineLvl w:val="4"/>
    </w:pPr>
    <w:rPr>
      <w:rFonts w:eastAsia="Times New Roman"/>
      <w:color w:val="0F4761"/>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0F4761"/>
      <w:sz w:val="40"/>
      <w:szCs w:val="40"/>
    </w:rPr>
  </w:style>
  <w:style w:type="character" w:customStyle="1" w:styleId="Kop2Char">
    <w:name w:val="Kop 2 Char"/>
    <w:basedOn w:val="Standaardalinea-lettertype"/>
    <w:rPr>
      <w:rFonts w:ascii="Aptos Display" w:eastAsia="Times New Roman" w:hAnsi="Aptos Display" w:cs="Times New Roman"/>
      <w:color w:val="0F4761"/>
      <w:sz w:val="32"/>
      <w:szCs w:val="32"/>
    </w:rPr>
  </w:style>
  <w:style w:type="character" w:customStyle="1" w:styleId="Kop3Char">
    <w:name w:val="Kop 3 Char"/>
    <w:basedOn w:val="Standaardalinea-lettertype"/>
    <w:rPr>
      <w:rFonts w:eastAsia="Times New Roman" w:cs="Times New Roman"/>
      <w:color w:val="0F4761"/>
      <w:sz w:val="28"/>
      <w:szCs w:val="28"/>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line="240" w:lineRule="auto"/>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rPr>
      <w:color w:val="467886"/>
      <w:u w:val="single"/>
    </w:rPr>
  </w:style>
  <w:style w:type="character" w:styleId="Onopgelostemelding">
    <w:name w:val="Unresolved Mention"/>
    <w:basedOn w:val="Standaardalinea-lettertyp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waseem.mughal@student.howest.be" TargetMode="External"/><Relationship Id="rId3" Type="http://schemas.openxmlformats.org/officeDocument/2006/relationships/settings" Target="settings.xml"/><Relationship Id="rId7" Type="http://schemas.openxmlformats.org/officeDocument/2006/relationships/hyperlink" Target="mailto:youssouf.cisse@student.howest.b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220</Words>
  <Characters>1215</Characters>
  <Application>Microsoft Office Word</Application>
  <DocSecurity>0</DocSecurity>
  <Lines>10</Lines>
  <Paragraphs>2</Paragraphs>
  <ScaleCrop>false</ScaleCrop>
  <Company/>
  <LinksUpToDate>false</LinksUpToDate>
  <CharactersWithSpaces>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Youssouf CISSE</dc:creator>
  <dc:description/>
  <cp:lastModifiedBy>Youssouf CISSE</cp:lastModifiedBy>
  <cp:revision>2</cp:revision>
  <dcterms:created xsi:type="dcterms:W3CDTF">2026-04-02T11:20:00Z</dcterms:created>
  <dcterms:modified xsi:type="dcterms:W3CDTF">2026-04-02T11:20:00Z</dcterms:modified>
</cp:coreProperties>
</file>